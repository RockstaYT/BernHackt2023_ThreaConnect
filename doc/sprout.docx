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0751E876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F527FD">
        <w:rPr>
          <w:b/>
          <w:sz w:val="72"/>
          <w:szCs w:val="72"/>
        </w:rPr>
        <w:t>Sprout</w:t>
      </w:r>
      <w:r>
        <w:rPr>
          <w:b/>
          <w:sz w:val="72"/>
          <w:szCs w:val="72"/>
        </w:rPr>
        <w:t>»</w:t>
      </w:r>
    </w:p>
    <w:p w14:paraId="3ADEA425" w14:textId="4974FAFE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 w:rsidR="00F527FD">
        <w:rPr>
          <w:b/>
          <w:sz w:val="72"/>
          <w:szCs w:val="72"/>
        </w:rPr>
        <w:t>TheraConnect</w:t>
      </w:r>
      <w:proofErr w:type="spellEnd"/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Pr="006D2CF6" w:rsidRDefault="00E8369F" w:rsidP="005E3EEA">
      <w:pPr>
        <w:ind w:left="-567"/>
        <w:rPr>
          <w:b/>
          <w:bCs/>
        </w:rPr>
      </w:pPr>
      <w:r w:rsidRPr="006D2CF6">
        <w:rPr>
          <w:b/>
          <w:bCs/>
        </w:rPr>
        <w:t>Aktueller Stand des Sourcecodes</w:t>
      </w:r>
    </w:p>
    <w:p w14:paraId="40A4198A" w14:textId="0EB5683D" w:rsidR="00F561A5" w:rsidRDefault="00F561A5" w:rsidP="005E3EEA">
      <w:pPr>
        <w:ind w:left="-567"/>
      </w:pPr>
      <w:r>
        <w:br/>
        <w:t>Der aktuelle Stand des Projektes ist:</w:t>
      </w:r>
      <w:r>
        <w:br/>
      </w:r>
    </w:p>
    <w:p w14:paraId="1D755985" w14:textId="70C73F31" w:rsidR="00E8369F" w:rsidRDefault="00F561A5" w:rsidP="00F561A5">
      <w:pPr>
        <w:ind w:left="-567"/>
        <w:rPr>
          <w:lang w:val="en-US"/>
        </w:rPr>
      </w:pPr>
      <w:proofErr w:type="spellStart"/>
      <w:r w:rsidRPr="00F561A5">
        <w:rPr>
          <w:lang w:val="en-US"/>
        </w:rPr>
        <w:t>GIthub</w:t>
      </w:r>
      <w:proofErr w:type="spellEnd"/>
      <w:r w:rsidRPr="00F561A5">
        <w:rPr>
          <w:lang w:val="en-US"/>
        </w:rPr>
        <w:t xml:space="preserve">: </w:t>
      </w:r>
      <w:hyperlink r:id="rId12" w:history="1">
        <w:r w:rsidRPr="00D3258C">
          <w:rPr>
            <w:rStyle w:val="Hyperlink"/>
            <w:rFonts w:cs="Arial"/>
            <w:lang w:val="en-US"/>
          </w:rPr>
          <w:t>https://github.com/RockstaYT/BernHackt2023_ThreaConnect</w:t>
        </w:r>
      </w:hyperlink>
    </w:p>
    <w:p w14:paraId="2E379FD1" w14:textId="77777777" w:rsidR="00F561A5" w:rsidRDefault="00F561A5" w:rsidP="00F561A5">
      <w:pPr>
        <w:rPr>
          <w:lang w:val="en-US"/>
        </w:rPr>
      </w:pPr>
    </w:p>
    <w:p w14:paraId="039B2765" w14:textId="77777777" w:rsidR="00F561A5" w:rsidRPr="00F561A5" w:rsidRDefault="00F561A5" w:rsidP="00F561A5">
      <w:pPr>
        <w:ind w:left="-567"/>
        <w:rPr>
          <w:lang w:val="en-US"/>
        </w:rPr>
      </w:pPr>
    </w:p>
    <w:p w14:paraId="1F3BC21D" w14:textId="77777777" w:rsidR="00E8369F" w:rsidRPr="00F561A5" w:rsidRDefault="00E8369F" w:rsidP="00E8369F">
      <w:pPr>
        <w:ind w:left="-567"/>
        <w:rPr>
          <w:lang w:val="en-US"/>
        </w:rPr>
      </w:pPr>
    </w:p>
    <w:p w14:paraId="278AF5D1" w14:textId="4339E610" w:rsidR="00E8369F" w:rsidRPr="00D635E7" w:rsidRDefault="00E8369F" w:rsidP="00E8369F">
      <w:pPr>
        <w:ind w:left="-567"/>
        <w:rPr>
          <w:b/>
          <w:bCs/>
        </w:rPr>
      </w:pPr>
      <w:r w:rsidRPr="00D635E7">
        <w:rPr>
          <w:b/>
          <w:bCs/>
        </w:rPr>
        <w:t>Ausgangslage</w:t>
      </w:r>
    </w:p>
    <w:p w14:paraId="11F7C49F" w14:textId="77777777" w:rsidR="00F561A5" w:rsidRDefault="00F561A5" w:rsidP="00E8369F">
      <w:pPr>
        <w:ind w:left="-567"/>
      </w:pPr>
    </w:p>
    <w:p w14:paraId="26A1E4D5" w14:textId="20C863F7" w:rsidR="00F561A5" w:rsidRDefault="00F561A5" w:rsidP="00E8369F">
      <w:pPr>
        <w:ind w:left="-567"/>
      </w:pPr>
      <w:r>
        <w:t>Der Fokus des Projektes war für uns</w:t>
      </w:r>
      <w:r w:rsidR="00673E4D">
        <w:t>,</w:t>
      </w:r>
      <w:r>
        <w:t xml:space="preserve"> das</w:t>
      </w:r>
      <w:r w:rsidR="00673E4D">
        <w:t>s</w:t>
      </w:r>
      <w:r>
        <w:t xml:space="preserve"> wir </w:t>
      </w:r>
      <w:r w:rsidR="00673E4D">
        <w:t xml:space="preserve">auch </w:t>
      </w:r>
      <w:r>
        <w:t xml:space="preserve">etwas Programmieren und nicht nur </w:t>
      </w:r>
      <w:r w:rsidR="00673E4D">
        <w:t>M</w:t>
      </w:r>
      <w:r>
        <w:t>ockups machen.</w:t>
      </w:r>
      <w:r>
        <w:br/>
        <w:t>Weiter haben wir uns auf den Teil nach der Medikamentenausgabe konzentriert.</w:t>
      </w:r>
    </w:p>
    <w:p w14:paraId="4EF2AA63" w14:textId="73940815" w:rsidR="00F561A5" w:rsidRDefault="00F561A5" w:rsidP="00E8369F">
      <w:pPr>
        <w:ind w:left="-567"/>
      </w:pPr>
      <w:r>
        <w:t xml:space="preserve">Wir haben uns schlussendlich dazu entscheiden, eine </w:t>
      </w:r>
      <w:r w:rsidR="00673E4D">
        <w:t>i</w:t>
      </w:r>
      <w:r>
        <w:t>OS-Applikation</w:t>
      </w:r>
      <w:r w:rsidR="00673E4D">
        <w:t>,</w:t>
      </w:r>
      <w:r>
        <w:t xml:space="preserve"> </w:t>
      </w:r>
      <w:r w:rsidR="002516EF">
        <w:t>sowie ein Backend zur Kommunikation mit der Database zu entwickeln.</w:t>
      </w:r>
    </w:p>
    <w:p w14:paraId="23CC90A7" w14:textId="77777777" w:rsidR="00E8369F" w:rsidRDefault="00E8369F" w:rsidP="002516EF"/>
    <w:p w14:paraId="16D0AC6D" w14:textId="77777777" w:rsidR="002516EF" w:rsidRDefault="002516EF" w:rsidP="002516EF"/>
    <w:p w14:paraId="4A5F59A3" w14:textId="702E6C37" w:rsidR="002516EF" w:rsidRPr="00D635E7" w:rsidRDefault="00E8369F" w:rsidP="002516EF">
      <w:pPr>
        <w:ind w:left="-567"/>
        <w:rPr>
          <w:b/>
          <w:bCs/>
        </w:rPr>
      </w:pPr>
      <w:r w:rsidRPr="00D635E7">
        <w:rPr>
          <w:b/>
          <w:bCs/>
        </w:rPr>
        <w:t>Technischer Aufbau</w:t>
      </w:r>
    </w:p>
    <w:p w14:paraId="071CEF9A" w14:textId="77777777" w:rsidR="002516EF" w:rsidRDefault="002516EF" w:rsidP="002516EF">
      <w:pPr>
        <w:ind w:left="-567"/>
      </w:pPr>
    </w:p>
    <w:p w14:paraId="08BFDF32" w14:textId="2488D678" w:rsidR="002516EF" w:rsidRDefault="002516EF" w:rsidP="002516EF">
      <w:pPr>
        <w:ind w:left="-567"/>
      </w:pPr>
      <w:r>
        <w:t xml:space="preserve">Für die </w:t>
      </w:r>
      <w:r w:rsidR="00673E4D">
        <w:t>i</w:t>
      </w:r>
      <w:r>
        <w:t xml:space="preserve">OS-Applikation haben kein Framework benutzt, nur die Tools welche in </w:t>
      </w:r>
      <w:proofErr w:type="spellStart"/>
      <w:r>
        <w:t>XCode</w:t>
      </w:r>
      <w:proofErr w:type="spellEnd"/>
      <w:r>
        <w:t xml:space="preserve"> zur </w:t>
      </w:r>
      <w:r w:rsidR="00DE6480">
        <w:t>V</w:t>
      </w:r>
      <w:r>
        <w:t>e</w:t>
      </w:r>
      <w:r w:rsidR="00673E4D">
        <w:t>r</w:t>
      </w:r>
      <w:r>
        <w:t>fügung standen.</w:t>
      </w:r>
      <w:r>
        <w:br/>
        <w:t xml:space="preserve">Für das Backend benutzen wir </w:t>
      </w:r>
      <w:proofErr w:type="spellStart"/>
      <w:r>
        <w:t>nextjs</w:t>
      </w:r>
      <w:proofErr w:type="spellEnd"/>
      <w:r>
        <w:t>.</w:t>
      </w:r>
      <w:r>
        <w:br/>
        <w:t>Grund dafür ist, dass wir zuerst auch noch eine Webapp entwickeln wollten</w:t>
      </w:r>
      <w:r w:rsidR="00673E4D">
        <w:t>, aber uns schlussendlich nur auf iOS fokussierten</w:t>
      </w:r>
      <w:r>
        <w:t>.</w:t>
      </w:r>
    </w:p>
    <w:p w14:paraId="0D7A15A5" w14:textId="77777777" w:rsidR="002516EF" w:rsidRDefault="002516EF" w:rsidP="002516EF">
      <w:pPr>
        <w:ind w:left="-567"/>
      </w:pPr>
    </w:p>
    <w:p w14:paraId="73560D54" w14:textId="4F8F9AE6" w:rsidR="00E8369F" w:rsidRDefault="00E8369F" w:rsidP="002516EF"/>
    <w:p w14:paraId="77E904D9" w14:textId="158CEDD8" w:rsidR="00E8369F" w:rsidRPr="00D635E7" w:rsidRDefault="00E8369F" w:rsidP="00D635E7">
      <w:pPr>
        <w:ind w:left="-567"/>
        <w:rPr>
          <w:b/>
          <w:bCs/>
        </w:rPr>
      </w:pPr>
      <w:r w:rsidRPr="00D635E7">
        <w:rPr>
          <w:b/>
          <w:bCs/>
        </w:rPr>
        <w:t>Implementation</w:t>
      </w:r>
    </w:p>
    <w:p w14:paraId="77309B00" w14:textId="77777777" w:rsidR="00D635E7" w:rsidRDefault="00D635E7" w:rsidP="00D635E7">
      <w:pPr>
        <w:ind w:left="-567"/>
      </w:pPr>
    </w:p>
    <w:p w14:paraId="7AD35F49" w14:textId="3ECD7F2D" w:rsidR="00D635E7" w:rsidRDefault="00673E4D" w:rsidP="00D635E7">
      <w:pPr>
        <w:ind w:left="-567"/>
      </w:pPr>
      <w:proofErr w:type="spellStart"/>
      <w:r>
        <w:t>SwiftUI</w:t>
      </w:r>
      <w:proofErr w:type="spellEnd"/>
      <w:r>
        <w:t xml:space="preserve"> bietet den Vorteil, dass die </w:t>
      </w:r>
      <w:r w:rsidR="00830796">
        <w:t>App auf allen Apple Geräten ohne grosse Anpassungen funktioniert.</w:t>
      </w:r>
    </w:p>
    <w:p w14:paraId="00BC9E63" w14:textId="666BCB08" w:rsidR="00D635E7" w:rsidRDefault="00D635E7" w:rsidP="00D635E7">
      <w:pPr>
        <w:ind w:left="-567"/>
      </w:pPr>
      <w:r>
        <w:t>Jedoch haben wir viel neues gelernt.</w:t>
      </w:r>
    </w:p>
    <w:p w14:paraId="2CFCF222" w14:textId="77777777" w:rsidR="00D635E7" w:rsidRDefault="00D635E7" w:rsidP="00D635E7">
      <w:pPr>
        <w:ind w:left="-567"/>
      </w:pPr>
    </w:p>
    <w:p w14:paraId="5CE7054C" w14:textId="77777777" w:rsidR="00D635E7" w:rsidRDefault="00D635E7" w:rsidP="00D635E7">
      <w:pPr>
        <w:ind w:left="-567"/>
      </w:pPr>
    </w:p>
    <w:p w14:paraId="7F0D0B0D" w14:textId="5B7C20E5" w:rsidR="00E8369F" w:rsidRPr="00D635E7" w:rsidRDefault="00E8369F" w:rsidP="00E8369F">
      <w:pPr>
        <w:ind w:left="-567"/>
        <w:rPr>
          <w:b/>
          <w:bCs/>
        </w:rPr>
      </w:pPr>
      <w:r w:rsidRPr="00D635E7">
        <w:rPr>
          <w:b/>
          <w:bCs/>
        </w:rPr>
        <w:t>Abgrenzung / Offene Punkte</w:t>
      </w:r>
    </w:p>
    <w:p w14:paraId="7B141E78" w14:textId="77777777" w:rsidR="00D635E7" w:rsidRDefault="00D635E7" w:rsidP="00E8369F">
      <w:pPr>
        <w:ind w:left="-567"/>
      </w:pPr>
    </w:p>
    <w:p w14:paraId="6A0E09FB" w14:textId="7C1A6E73" w:rsidR="00D635E7" w:rsidRDefault="00D635E7" w:rsidP="00E8369F">
      <w:pPr>
        <w:ind w:left="-567"/>
      </w:pPr>
      <w:r>
        <w:t xml:space="preserve">Wir haben alles vor der Medikamentenabgabe abgegrenzt. </w:t>
      </w:r>
      <w:r w:rsidR="00673E4D">
        <w:t>Unsere Applikation kommt erst dann ins Spiel, nachdem PatientInnen ihre Medikation erhalten haben</w:t>
      </w:r>
      <w:r>
        <w:t>.</w:t>
      </w:r>
    </w:p>
    <w:p w14:paraId="60F4CA75" w14:textId="30987071" w:rsidR="00DB62D3" w:rsidRDefault="00DB62D3" w:rsidP="00E8369F">
      <w:pPr>
        <w:ind w:left="-567"/>
      </w:pPr>
      <w:r>
        <w:t>Es gibt noch viele offene Features die Implementiert werden könn</w:t>
      </w:r>
      <w:r w:rsidR="00673E4D">
        <w:t>t</w:t>
      </w:r>
      <w:r>
        <w:t>en:</w:t>
      </w:r>
    </w:p>
    <w:p w14:paraId="24DA69DB" w14:textId="42B41CA0" w:rsidR="00DB62D3" w:rsidRDefault="00366FCE" w:rsidP="00DB62D3">
      <w:pPr>
        <w:pStyle w:val="ListParagraph"/>
        <w:numPr>
          <w:ilvl w:val="0"/>
          <w:numId w:val="28"/>
        </w:numPr>
      </w:pPr>
      <w:r>
        <w:t>Hinzufügen von Übungen</w:t>
      </w:r>
    </w:p>
    <w:p w14:paraId="2D619CBA" w14:textId="76D13066" w:rsidR="00366FCE" w:rsidRDefault="00366FCE" w:rsidP="00DB62D3">
      <w:pPr>
        <w:pStyle w:val="ListParagraph"/>
        <w:numPr>
          <w:ilvl w:val="0"/>
          <w:numId w:val="28"/>
        </w:numPr>
      </w:pPr>
      <w:r>
        <w:t>Rezept View</w:t>
      </w:r>
    </w:p>
    <w:p w14:paraId="0BDF5F01" w14:textId="73045E79" w:rsidR="00366FCE" w:rsidRDefault="00366FCE" w:rsidP="00DB62D3">
      <w:pPr>
        <w:pStyle w:val="ListParagraph"/>
        <w:numPr>
          <w:ilvl w:val="0"/>
          <w:numId w:val="28"/>
        </w:numPr>
      </w:pPr>
      <w:r>
        <w:t>Rating System</w:t>
      </w:r>
    </w:p>
    <w:p w14:paraId="549CCDFF" w14:textId="77777777" w:rsidR="00D635E7" w:rsidRDefault="00D635E7" w:rsidP="00E8369F">
      <w:pPr>
        <w:ind w:left="-567"/>
      </w:pPr>
    </w:p>
    <w:p w14:paraId="7D88F75F" w14:textId="77777777" w:rsidR="00E8369F" w:rsidRDefault="00E8369F" w:rsidP="00D635E7"/>
    <w:sectPr w:rsidR="00E8369F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49CD9" w14:textId="77777777" w:rsidR="008D10DE" w:rsidRDefault="008D10DE">
      <w:r>
        <w:separator/>
      </w:r>
    </w:p>
  </w:endnote>
  <w:endnote w:type="continuationSeparator" w:id="0">
    <w:p w14:paraId="50C4A5DE" w14:textId="77777777" w:rsidR="008D10DE" w:rsidRDefault="008D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panose1 w:val="00000000000000000000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D7D83" w14:textId="77777777" w:rsidR="008D10DE" w:rsidRDefault="008D10DE">
      <w:r>
        <w:separator/>
      </w:r>
    </w:p>
  </w:footnote>
  <w:footnote w:type="continuationSeparator" w:id="0">
    <w:p w14:paraId="56C0F92B" w14:textId="77777777" w:rsidR="008D10DE" w:rsidRDefault="008D1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CD4154"/>
    <w:multiLevelType w:val="hybridMultilevel"/>
    <w:tmpl w:val="086EC5DA"/>
    <w:lvl w:ilvl="0" w:tplc="BBC02B56">
      <w:numFmt w:val="bullet"/>
      <w:lvlText w:val="-"/>
      <w:lvlJc w:val="left"/>
      <w:pPr>
        <w:ind w:left="-207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5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5"/>
  </w:num>
  <w:num w:numId="8" w16cid:durableId="1644188475">
    <w:abstractNumId w:val="25"/>
  </w:num>
  <w:num w:numId="9" w16cid:durableId="2077319862">
    <w:abstractNumId w:val="4"/>
  </w:num>
  <w:num w:numId="10" w16cid:durableId="1125587456">
    <w:abstractNumId w:val="14"/>
  </w:num>
  <w:num w:numId="11" w16cid:durableId="671033069">
    <w:abstractNumId w:val="13"/>
  </w:num>
  <w:num w:numId="12" w16cid:durableId="1756856141">
    <w:abstractNumId w:val="3"/>
  </w:num>
  <w:num w:numId="13" w16cid:durableId="1809318352">
    <w:abstractNumId w:val="24"/>
  </w:num>
  <w:num w:numId="14" w16cid:durableId="1218054559">
    <w:abstractNumId w:val="7"/>
  </w:num>
  <w:num w:numId="15" w16cid:durableId="771244023">
    <w:abstractNumId w:val="17"/>
  </w:num>
  <w:num w:numId="16" w16cid:durableId="1428504900">
    <w:abstractNumId w:val="22"/>
  </w:num>
  <w:num w:numId="17" w16cid:durableId="876547438">
    <w:abstractNumId w:val="20"/>
  </w:num>
  <w:num w:numId="18" w16cid:durableId="939068914">
    <w:abstractNumId w:val="6"/>
  </w:num>
  <w:num w:numId="19" w16cid:durableId="2068449604">
    <w:abstractNumId w:val="16"/>
  </w:num>
  <w:num w:numId="20" w16cid:durableId="573508307">
    <w:abstractNumId w:val="19"/>
  </w:num>
  <w:num w:numId="21" w16cid:durableId="880094990">
    <w:abstractNumId w:val="5"/>
  </w:num>
  <w:num w:numId="22" w16cid:durableId="338889763">
    <w:abstractNumId w:val="21"/>
  </w:num>
  <w:num w:numId="23" w16cid:durableId="879514270">
    <w:abstractNumId w:val="1"/>
  </w:num>
  <w:num w:numId="24" w16cid:durableId="1986810750">
    <w:abstractNumId w:val="18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3"/>
  </w:num>
  <w:num w:numId="28" w16cid:durableId="2013290374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6E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66FCE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4FF2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73E4D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CF6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0796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10DE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635E7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62D3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E6480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27FD"/>
    <w:rsid w:val="00F53F96"/>
    <w:rsid w:val="00F54FB5"/>
    <w:rsid w:val="00F5551A"/>
    <w:rsid w:val="00F561A5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56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RockstaYT/BernHackt2023_ThreaConnect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0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1411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Robles Gasser Joël Gabriel</cp:lastModifiedBy>
  <cp:revision>3</cp:revision>
  <cp:lastPrinted>2011-10-28T11:01:00Z</cp:lastPrinted>
  <dcterms:created xsi:type="dcterms:W3CDTF">2023-08-27T07:58:00Z</dcterms:created>
  <dcterms:modified xsi:type="dcterms:W3CDTF">2023-08-27T07:58:00Z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